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AC39BA" w14:paraId="148D86F0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03CCF0EE" w14:textId="740EAA4A" w:rsidR="003D1B71" w:rsidRPr="00AC39BA" w:rsidRDefault="00310DCE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  <w:lang w:val="es-MX"/>
              </w:rPr>
            </w:pPr>
            <w:r w:rsidRPr="00310DCE">
              <w:rPr>
                <w:rFonts w:ascii="Times New Roman" w:hAnsi="Times New Roman" w:cs="Times New Roman"/>
                <w:lang w:val="es-MX"/>
              </w:rPr>
              <w:drawing>
                <wp:anchor distT="0" distB="0" distL="114300" distR="114300" simplePos="0" relativeHeight="251658240" behindDoc="0" locked="0" layoutInCell="1" allowOverlap="1" wp14:anchorId="71A7D855" wp14:editId="0AB57636">
                  <wp:simplePos x="0" y="0"/>
                  <wp:positionH relativeFrom="column">
                    <wp:posOffset>-88265</wp:posOffset>
                  </wp:positionH>
                  <wp:positionV relativeFrom="paragraph">
                    <wp:posOffset>-585470</wp:posOffset>
                  </wp:positionV>
                  <wp:extent cx="2179320" cy="2575560"/>
                  <wp:effectExtent l="0" t="0" r="0" b="0"/>
                  <wp:wrapNone/>
                  <wp:docPr id="3770633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0633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843973A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es-MX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40D7D53" w14:textId="488CC0BF" w:rsidR="003D1B71" w:rsidRPr="00AC39BA" w:rsidRDefault="00310DCE" w:rsidP="00310F17">
            <w:pPr>
              <w:pStyle w:val="Ttulo"/>
              <w:rPr>
                <w:lang w:val="es-MX"/>
              </w:rPr>
            </w:pPr>
            <w:r>
              <w:rPr>
                <w:lang w:val="es-MX"/>
              </w:rPr>
              <w:t>Fernando</w:t>
            </w:r>
            <w:r w:rsidR="003D1B71" w:rsidRPr="00AC39BA">
              <w:rPr>
                <w:lang w:val="es-MX" w:bidi="es-MX"/>
              </w:rPr>
              <w:br/>
            </w:r>
            <w:r>
              <w:rPr>
                <w:lang w:val="es-MX"/>
              </w:rPr>
              <w:t xml:space="preserve">Ramírez </w:t>
            </w:r>
            <w:proofErr w:type="spellStart"/>
            <w:r>
              <w:rPr>
                <w:lang w:val="es-MX"/>
              </w:rPr>
              <w:t>Ramírez</w:t>
            </w:r>
            <w:proofErr w:type="spellEnd"/>
          </w:p>
        </w:tc>
      </w:tr>
      <w:tr w:rsidR="003D1B71" w:rsidRPr="00AC39BA" w14:paraId="7FD7367F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47E57FE" w14:textId="77777777" w:rsidR="003D1B71" w:rsidRPr="00AC39BA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E026498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  <w:lang w:val="es-MX"/>
              </w:rPr>
              <w:id w:val="1196195576"/>
              <w:placeholder>
                <w:docPart w:val="E77ABD3A051D4BA99CE4850C974B3DD0"/>
              </w:placeholder>
              <w:temporary/>
              <w:showingPlcHdr/>
              <w15:appearance w15:val="hidden"/>
            </w:sdtPr>
            <w:sdtContent>
              <w:p w14:paraId="4CD9F355" w14:textId="77777777" w:rsidR="003D1B71" w:rsidRPr="00D4716A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es-MX"/>
                  </w:rPr>
                </w:pPr>
                <w:r w:rsidRPr="00D4716A">
                  <w:rPr>
                    <w:rFonts w:asciiTheme="majorHAnsi" w:hAnsiTheme="majorHAnsi" w:cs="Calibri"/>
                    <w:lang w:val="es-MX" w:bidi="es-MX"/>
                  </w:rPr>
                  <w:t>Experiencia</w:t>
                </w:r>
              </w:p>
            </w:sdtContent>
          </w:sdt>
          <w:p w14:paraId="6058F518" w14:textId="558E2DA1" w:rsidR="003D1B71" w:rsidRPr="00AC39BA" w:rsidRDefault="00816A07" w:rsidP="00AC6C7E">
            <w:pPr>
              <w:pStyle w:val="Fechas"/>
              <w:rPr>
                <w:lang w:val="es-MX"/>
              </w:rPr>
            </w:pPr>
            <w:r>
              <w:rPr>
                <w:lang w:val="es-MX"/>
              </w:rPr>
              <w:t>No tengo experiencia laboral.</w:t>
            </w:r>
          </w:p>
          <w:sdt>
            <w:sdtPr>
              <w:rPr>
                <w:rFonts w:asciiTheme="majorHAnsi" w:hAnsiTheme="majorHAnsi" w:cs="Calibri"/>
                <w:color w:val="0072C7"/>
                <w:lang w:val="es-MX"/>
              </w:rPr>
              <w:id w:val="-1554227259"/>
              <w:placeholder>
                <w:docPart w:val="604B125FE64E429E9133F4C68716443E"/>
              </w:placeholder>
              <w:temporary/>
              <w:showingPlcHdr/>
              <w15:appearance w15:val="hidden"/>
            </w:sdtPr>
            <w:sdtContent>
              <w:p w14:paraId="1BFAD3BD" w14:textId="77777777" w:rsidR="003D1B71" w:rsidRPr="00D4716A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es-MX"/>
                  </w:rPr>
                </w:pPr>
                <w:r w:rsidRPr="00D4716A">
                  <w:rPr>
                    <w:rFonts w:asciiTheme="majorHAnsi" w:hAnsiTheme="majorHAnsi" w:cs="Calibri"/>
                    <w:lang w:val="es-MX" w:bidi="es-MX"/>
                  </w:rPr>
                  <w:t>Educación</w:t>
                </w:r>
              </w:p>
            </w:sdtContent>
          </w:sdt>
          <w:p w14:paraId="0099B203" w14:textId="30488CE0" w:rsidR="003D1B71" w:rsidRPr="00AC39BA" w:rsidRDefault="003D1B71" w:rsidP="00353B60">
            <w:pPr>
              <w:pStyle w:val="Nombredelaescuela"/>
              <w:rPr>
                <w:lang w:val="es-MX"/>
              </w:rPr>
            </w:pPr>
          </w:p>
          <w:p w14:paraId="234EC0FC" w14:textId="76CBAB48" w:rsidR="003D1B71" w:rsidRPr="00AC39BA" w:rsidRDefault="00355338" w:rsidP="00355338">
            <w:pPr>
              <w:pStyle w:val="Listaconvietas"/>
              <w:numPr>
                <w:ilvl w:val="0"/>
                <w:numId w:val="0"/>
              </w:numPr>
              <w:ind w:left="360" w:hanging="360"/>
              <w:rPr>
                <w:lang w:val="es-MX"/>
              </w:rPr>
            </w:pPr>
            <w:r>
              <w:rPr>
                <w:lang w:val="es-MX"/>
              </w:rPr>
              <w:t>Estudié en el Instituto Polit</w:t>
            </w:r>
            <w:r w:rsidR="00310DCE">
              <w:rPr>
                <w:lang w:val="es-MX"/>
              </w:rPr>
              <w:t>é</w:t>
            </w:r>
            <w:r>
              <w:rPr>
                <w:lang w:val="es-MX"/>
              </w:rPr>
              <w:t xml:space="preserve">cnico Nacional Narciso Bassols No.8, en la carrera de </w:t>
            </w:r>
            <w:r w:rsidR="00310DCE">
              <w:rPr>
                <w:lang w:val="es-MX"/>
              </w:rPr>
              <w:t xml:space="preserve">Sistemas Automotrices, donde aprendí a remover partes y cambiarlas de los autos, ahora estoy cursando la universidad en La Escuela Superior de Comercio y Administración </w:t>
            </w:r>
          </w:p>
          <w:p w14:paraId="1F4E3740" w14:textId="3DA4DC18" w:rsidR="003D1B71" w:rsidRPr="00D4716A" w:rsidRDefault="0036333D" w:rsidP="00AC6C7E">
            <w:pPr>
              <w:pStyle w:val="Ttulo2"/>
              <w:rPr>
                <w:rFonts w:asciiTheme="majorHAnsi" w:hAnsiTheme="majorHAnsi" w:cs="Calibri"/>
                <w:color w:val="0072C7"/>
                <w:lang w:val="es-MX"/>
              </w:rPr>
            </w:pPr>
            <w:r>
              <w:rPr>
                <w:rFonts w:asciiTheme="majorHAnsi" w:hAnsiTheme="majorHAnsi" w:cs="Calibri"/>
                <w:color w:val="0072C7"/>
                <w:lang w:val="es-MX"/>
              </w:rPr>
              <w:t>Objetivo Personal</w:t>
            </w:r>
          </w:p>
          <w:p w14:paraId="16AA5DF8" w14:textId="43553821" w:rsidR="003D1B71" w:rsidRPr="00AC39BA" w:rsidRDefault="0036333D" w:rsidP="00AC6C7E">
            <w:pPr>
              <w:rPr>
                <w:lang w:val="es-MX"/>
              </w:rPr>
            </w:pPr>
            <w:r w:rsidRPr="0036333D">
              <w:t>Técnico en Sistemas Automotrices en formación en el CECyT No. 8 “Narciso Bassols” del Instituto Politécnico Nacional, con conocimientos fundamentales en diagnóstico, mantenimiento preventivo y correctivo de vehículos. Estoy en búsqueda de una oportunidad que me permita poner en práctica mis habilidades técnicas, adquirir experiencia en un entorno profesional y seguir creciendo dentro del sector automotriz. Me interesa formar parte de un equipo de trabajo donde pueda aportar con responsabilidad, dedicación y una actitud proactiva hacia la innovación tecnológica y mecánica, tengo interés en seguir aprendiendo sobre procesos de reparación, evaluación de fallas y también en aspectos administrativos como la elaboración de cotizaciones y estimación de precios. Me motiva integrarme a un equipo de trabajo donde pueda contribuir con responsabilidad, compromiso y entusiasmo por la innovación tecnológica y el aprendizaje constante.</w:t>
            </w:r>
          </w:p>
          <w:p w14:paraId="20E3A868" w14:textId="5F8D6E52" w:rsidR="003D1B71" w:rsidRPr="00D4716A" w:rsidRDefault="0036333D" w:rsidP="00AC6C7E">
            <w:pPr>
              <w:pStyle w:val="Ttulo2"/>
              <w:rPr>
                <w:rFonts w:asciiTheme="majorHAnsi" w:hAnsiTheme="majorHAnsi" w:cs="Calibri"/>
                <w:color w:val="0072C7"/>
                <w:lang w:val="es-MX"/>
              </w:rPr>
            </w:pPr>
            <w:r>
              <w:rPr>
                <w:rFonts w:asciiTheme="majorHAnsi" w:hAnsiTheme="majorHAnsi" w:cs="Calibri"/>
                <w:color w:val="0072C7"/>
                <w:lang w:val="es-MX"/>
              </w:rPr>
              <w:t>Actividades Extracurriculares</w:t>
            </w:r>
          </w:p>
          <w:p w14:paraId="0C3CED57" w14:textId="77777777" w:rsidR="0036333D" w:rsidRDefault="0036333D" w:rsidP="0036333D">
            <w:pPr>
              <w:pStyle w:val="Prrafodelista"/>
              <w:numPr>
                <w:ilvl w:val="0"/>
                <w:numId w:val="16"/>
              </w:numPr>
            </w:pPr>
            <w:r w:rsidRPr="0036333D">
              <w:t>Estoy tomando un curso intensivo para mejorar mi nivel de inglés y poder comunicarme con más fluidez en situaciones académicas y profesionales</w:t>
            </w:r>
          </w:p>
          <w:p w14:paraId="58C06D8B" w14:textId="54AD02E1" w:rsidR="003D1B71" w:rsidRPr="0036333D" w:rsidRDefault="0036333D" w:rsidP="0036333D">
            <w:pPr>
              <w:pStyle w:val="Prrafodelista"/>
              <w:numPr>
                <w:ilvl w:val="0"/>
                <w:numId w:val="16"/>
              </w:numPr>
              <w:rPr>
                <w:lang w:val="es-MX"/>
              </w:rPr>
            </w:pPr>
            <w:r w:rsidRPr="0036333D">
              <w:t>Participo en eventos de bazares donde ofrezco mis productos para la venta al público.</w:t>
            </w:r>
          </w:p>
          <w:p w14:paraId="693741D3" w14:textId="6AB037F7" w:rsidR="003D1B71" w:rsidRPr="00D4716A" w:rsidRDefault="003D1B71" w:rsidP="00AC6C7E">
            <w:pPr>
              <w:pStyle w:val="Ttulo2"/>
              <w:rPr>
                <w:rFonts w:asciiTheme="majorHAnsi" w:hAnsiTheme="majorHAnsi" w:cs="Calibri"/>
                <w:color w:val="0072C7"/>
                <w:lang w:val="es-MX"/>
              </w:rPr>
            </w:pPr>
          </w:p>
          <w:p w14:paraId="07E53963" w14:textId="7E977CCA" w:rsidR="003D1B71" w:rsidRPr="00AC39BA" w:rsidRDefault="003D1B71" w:rsidP="00AC6C7E">
            <w:pPr>
              <w:rPr>
                <w:sz w:val="24"/>
                <w:szCs w:val="24"/>
                <w:lang w:val="es-MX"/>
              </w:rPr>
            </w:pPr>
          </w:p>
        </w:tc>
      </w:tr>
      <w:tr w:rsidR="003D1B71" w:rsidRPr="00AC39BA" w14:paraId="5F38756D" w14:textId="77777777" w:rsidTr="003D1B71">
        <w:trPr>
          <w:trHeight w:val="1164"/>
        </w:trPr>
        <w:tc>
          <w:tcPr>
            <w:tcW w:w="720" w:type="dxa"/>
          </w:tcPr>
          <w:p w14:paraId="7E52946D" w14:textId="77777777" w:rsidR="003D1B71" w:rsidRPr="00AC39BA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MX"/>
              </w:rPr>
            </w:pPr>
          </w:p>
        </w:tc>
        <w:tc>
          <w:tcPr>
            <w:tcW w:w="2942" w:type="dxa"/>
            <w:gridSpan w:val="2"/>
          </w:tcPr>
          <w:p w14:paraId="41152830" w14:textId="77777777" w:rsidR="003D1B71" w:rsidRPr="00AC39BA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MX"/>
              </w:rPr>
            </w:pPr>
          </w:p>
        </w:tc>
        <w:tc>
          <w:tcPr>
            <w:tcW w:w="423" w:type="dxa"/>
            <w:vMerge/>
          </w:tcPr>
          <w:p w14:paraId="63B38663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793772B5" w14:textId="77777777" w:rsidR="003D1B71" w:rsidRPr="00AC39BA" w:rsidRDefault="003D1B71" w:rsidP="00222466">
            <w:pPr>
              <w:rPr>
                <w:lang w:val="es-MX"/>
              </w:rPr>
            </w:pPr>
          </w:p>
        </w:tc>
      </w:tr>
      <w:tr w:rsidR="003D1B71" w:rsidRPr="00AC39BA" w14:paraId="54809882" w14:textId="77777777" w:rsidTr="003D1B71">
        <w:trPr>
          <w:trHeight w:val="543"/>
        </w:trPr>
        <w:tc>
          <w:tcPr>
            <w:tcW w:w="720" w:type="dxa"/>
          </w:tcPr>
          <w:p w14:paraId="13FDB130" w14:textId="77777777" w:rsidR="003D1B71" w:rsidRPr="00AC39BA" w:rsidRDefault="003D1B71" w:rsidP="006D79A8">
            <w:pPr>
              <w:pStyle w:val="Informaci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6834912" w14:textId="77777777" w:rsidR="003D1B71" w:rsidRPr="00AC39BA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MX"/>
              </w:rPr>
            </w:pPr>
            <w:r w:rsidRPr="00AC39BA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0D81240A" wp14:editId="2E505A84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9FB9B7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9444FD1" w14:textId="12FA228E" w:rsidR="003D1B71" w:rsidRPr="00AC39BA" w:rsidRDefault="00816A07" w:rsidP="00380FD1">
            <w:pPr>
              <w:pStyle w:val="Informacin"/>
              <w:rPr>
                <w:lang w:val="es-MX"/>
              </w:rPr>
            </w:pPr>
            <w:r w:rsidRPr="00816A07">
              <w:t xml:space="preserve">435 C. El </w:t>
            </w:r>
            <w:proofErr w:type="spellStart"/>
            <w:r w:rsidRPr="00816A07">
              <w:t>Clavelero</w:t>
            </w:r>
            <w:proofErr w:type="spellEnd"/>
            <w:r w:rsidRPr="00816A07">
              <w:t xml:space="preserve"> Ciudad Nezahualcóyotl, Estado de México</w:t>
            </w:r>
          </w:p>
        </w:tc>
        <w:tc>
          <w:tcPr>
            <w:tcW w:w="423" w:type="dxa"/>
            <w:vMerge/>
          </w:tcPr>
          <w:p w14:paraId="0CB6D3FB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5CEEE97F" w14:textId="77777777" w:rsidR="003D1B71" w:rsidRPr="00AC39BA" w:rsidRDefault="003D1B71" w:rsidP="005801E5">
            <w:pPr>
              <w:pStyle w:val="Ttulo1"/>
              <w:rPr>
                <w:lang w:val="es-MX"/>
              </w:rPr>
            </w:pPr>
          </w:p>
        </w:tc>
      </w:tr>
      <w:tr w:rsidR="003D1B71" w:rsidRPr="00AC39BA" w14:paraId="60E36A4C" w14:textId="77777777" w:rsidTr="003D1B71">
        <w:trPr>
          <w:trHeight w:val="183"/>
        </w:trPr>
        <w:tc>
          <w:tcPr>
            <w:tcW w:w="720" w:type="dxa"/>
          </w:tcPr>
          <w:p w14:paraId="6467983A" w14:textId="77777777" w:rsidR="003D1B71" w:rsidRPr="00AC39BA" w:rsidRDefault="003D1B71" w:rsidP="00222466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547E393" w14:textId="77777777" w:rsidR="003D1B71" w:rsidRPr="00AC39BA" w:rsidRDefault="003D1B71" w:rsidP="00222466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423" w:type="dxa"/>
            <w:vMerge/>
          </w:tcPr>
          <w:p w14:paraId="61F27DEE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2ED5F34C" w14:textId="77777777" w:rsidR="003D1B71" w:rsidRPr="00AC39BA" w:rsidRDefault="003D1B71" w:rsidP="005801E5">
            <w:pPr>
              <w:pStyle w:val="Ttulo1"/>
              <w:rPr>
                <w:lang w:val="es-MX"/>
              </w:rPr>
            </w:pPr>
          </w:p>
        </w:tc>
      </w:tr>
      <w:tr w:rsidR="003D1B71" w:rsidRPr="00AC39BA" w14:paraId="261D7193" w14:textId="77777777" w:rsidTr="003D1B71">
        <w:trPr>
          <w:trHeight w:val="624"/>
        </w:trPr>
        <w:tc>
          <w:tcPr>
            <w:tcW w:w="720" w:type="dxa"/>
          </w:tcPr>
          <w:p w14:paraId="0F71CE96" w14:textId="77777777" w:rsidR="003D1B71" w:rsidRPr="00AC39BA" w:rsidRDefault="003D1B71" w:rsidP="006D79A8">
            <w:pPr>
              <w:pStyle w:val="Informaci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C0F1654" w14:textId="77777777" w:rsidR="003D1B71" w:rsidRPr="00AC39BA" w:rsidRDefault="003D1B71" w:rsidP="006D79A8">
            <w:pPr>
              <w:pStyle w:val="Informacin"/>
              <w:jc w:val="center"/>
              <w:rPr>
                <w:color w:val="666666"/>
                <w:lang w:val="es-MX"/>
              </w:rPr>
            </w:pPr>
            <w:r w:rsidRPr="00AC39BA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BAD4D59" wp14:editId="227D2F8B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EF5B944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9D85316" w14:textId="369EBEBF" w:rsidR="003D1B71" w:rsidRPr="00AC39BA" w:rsidRDefault="00816A07" w:rsidP="00380FD1">
            <w:pPr>
              <w:pStyle w:val="Informacin"/>
              <w:rPr>
                <w:lang w:val="es-MX"/>
              </w:rPr>
            </w:pPr>
            <w:r w:rsidRPr="00816A07">
              <w:t>5534259084</w:t>
            </w:r>
          </w:p>
        </w:tc>
        <w:tc>
          <w:tcPr>
            <w:tcW w:w="423" w:type="dxa"/>
            <w:vMerge/>
          </w:tcPr>
          <w:p w14:paraId="4AF819CE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2B02D120" w14:textId="77777777" w:rsidR="003D1B71" w:rsidRPr="00AC39BA" w:rsidRDefault="003D1B71" w:rsidP="005801E5">
            <w:pPr>
              <w:pStyle w:val="Ttulo1"/>
              <w:rPr>
                <w:lang w:val="es-MX"/>
              </w:rPr>
            </w:pPr>
          </w:p>
        </w:tc>
      </w:tr>
      <w:tr w:rsidR="003D1B71" w:rsidRPr="00AC39BA" w14:paraId="7AD1353E" w14:textId="77777777" w:rsidTr="003D1B71">
        <w:trPr>
          <w:trHeight w:val="183"/>
        </w:trPr>
        <w:tc>
          <w:tcPr>
            <w:tcW w:w="720" w:type="dxa"/>
          </w:tcPr>
          <w:p w14:paraId="529AC9AD" w14:textId="77777777" w:rsidR="003D1B71" w:rsidRPr="00AC39BA" w:rsidRDefault="003D1B71" w:rsidP="00B6466C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737D14F" w14:textId="77777777" w:rsidR="003D1B71" w:rsidRPr="00AC39BA" w:rsidRDefault="003D1B71" w:rsidP="00B6466C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423" w:type="dxa"/>
            <w:vMerge/>
          </w:tcPr>
          <w:p w14:paraId="536586E9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78F56FDC" w14:textId="77777777" w:rsidR="003D1B71" w:rsidRPr="00AC39BA" w:rsidRDefault="003D1B71" w:rsidP="005801E5">
            <w:pPr>
              <w:pStyle w:val="Ttulo1"/>
              <w:rPr>
                <w:lang w:val="es-MX"/>
              </w:rPr>
            </w:pPr>
          </w:p>
        </w:tc>
      </w:tr>
      <w:tr w:rsidR="003D1B71" w:rsidRPr="00AC39BA" w14:paraId="2A494B8C" w14:textId="77777777" w:rsidTr="003D1B71">
        <w:trPr>
          <w:trHeight w:val="633"/>
        </w:trPr>
        <w:tc>
          <w:tcPr>
            <w:tcW w:w="720" w:type="dxa"/>
          </w:tcPr>
          <w:p w14:paraId="46F48223" w14:textId="77777777" w:rsidR="003D1B71" w:rsidRPr="00AC39BA" w:rsidRDefault="003D1B71" w:rsidP="006D79A8">
            <w:pPr>
              <w:pStyle w:val="Informaci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D3140DF" w14:textId="77777777" w:rsidR="003D1B71" w:rsidRPr="00AC39BA" w:rsidRDefault="003D1B71" w:rsidP="006D79A8">
            <w:pPr>
              <w:pStyle w:val="Informacin"/>
              <w:jc w:val="center"/>
              <w:rPr>
                <w:color w:val="666666"/>
                <w:lang w:val="es-MX"/>
              </w:rPr>
            </w:pPr>
            <w:r w:rsidRPr="00AC39BA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3795A3AA" wp14:editId="02B48522">
                      <wp:extent cx="338455" cy="346075"/>
                      <wp:effectExtent l="0" t="0" r="4445" b="0"/>
                      <wp:docPr id="24" name="Grupo 24" descr="icono de corre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584F89" id="Grupo 24" o:spid="_x0000_s1026" alt="icono de corre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59281C7" w14:textId="517DEF4C" w:rsidR="003D1B71" w:rsidRPr="00AC39BA" w:rsidRDefault="00816A07" w:rsidP="00380FD1">
            <w:pPr>
              <w:pStyle w:val="Informacin"/>
              <w:rPr>
                <w:lang w:val="es-MX"/>
              </w:rPr>
            </w:pPr>
            <w:r>
              <w:rPr>
                <w:lang w:val="es-MX"/>
              </w:rPr>
              <w:t>Ramirezramiresfernando50@gmail.com</w:t>
            </w:r>
          </w:p>
        </w:tc>
        <w:tc>
          <w:tcPr>
            <w:tcW w:w="423" w:type="dxa"/>
            <w:vMerge/>
          </w:tcPr>
          <w:p w14:paraId="7089962B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6952D885" w14:textId="77777777" w:rsidR="003D1B71" w:rsidRPr="00AC39BA" w:rsidRDefault="003D1B71" w:rsidP="005801E5">
            <w:pPr>
              <w:pStyle w:val="Ttulo1"/>
              <w:rPr>
                <w:lang w:val="es-MX"/>
              </w:rPr>
            </w:pPr>
          </w:p>
        </w:tc>
      </w:tr>
      <w:tr w:rsidR="003D1B71" w:rsidRPr="00AC39BA" w14:paraId="0E3173D1" w14:textId="77777777" w:rsidTr="003D1B71">
        <w:trPr>
          <w:trHeight w:val="174"/>
        </w:trPr>
        <w:tc>
          <w:tcPr>
            <w:tcW w:w="720" w:type="dxa"/>
          </w:tcPr>
          <w:p w14:paraId="58E3FC8B" w14:textId="77777777" w:rsidR="003D1B71" w:rsidRPr="00AC39BA" w:rsidRDefault="003D1B71" w:rsidP="00B6466C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D5C53A9" w14:textId="77777777" w:rsidR="003D1B71" w:rsidRPr="00AC39BA" w:rsidRDefault="003D1B71" w:rsidP="00B6466C">
            <w:pPr>
              <w:pStyle w:val="Sinespaciado"/>
              <w:rPr>
                <w:color w:val="666666"/>
                <w:lang w:val="es-MX"/>
              </w:rPr>
            </w:pPr>
          </w:p>
        </w:tc>
        <w:tc>
          <w:tcPr>
            <w:tcW w:w="423" w:type="dxa"/>
            <w:vMerge/>
          </w:tcPr>
          <w:p w14:paraId="1A025B34" w14:textId="77777777" w:rsidR="003D1B71" w:rsidRPr="00AC39BA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6771A770" w14:textId="77777777" w:rsidR="003D1B71" w:rsidRPr="00AC39BA" w:rsidRDefault="003D1B71" w:rsidP="005801E5">
            <w:pPr>
              <w:pStyle w:val="Ttulo1"/>
              <w:rPr>
                <w:lang w:val="es-MX"/>
              </w:rPr>
            </w:pPr>
          </w:p>
        </w:tc>
      </w:tr>
      <w:tr w:rsidR="003D1B71" w:rsidRPr="00AC39BA" w14:paraId="1579231F" w14:textId="77777777" w:rsidTr="003D1B71">
        <w:trPr>
          <w:trHeight w:val="633"/>
        </w:trPr>
        <w:tc>
          <w:tcPr>
            <w:tcW w:w="720" w:type="dxa"/>
          </w:tcPr>
          <w:p w14:paraId="1A34E3A2" w14:textId="77777777" w:rsidR="003D1B71" w:rsidRPr="00AC39BA" w:rsidRDefault="003D1B71" w:rsidP="006D79A8">
            <w:pPr>
              <w:pStyle w:val="Informacin"/>
              <w:jc w:val="center"/>
              <w:rPr>
                <w:noProof/>
                <w:lang w:val="es-MX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A0D74FF" w14:textId="5B020BFC" w:rsidR="003D1B71" w:rsidRPr="00AC39BA" w:rsidRDefault="003D1B71" w:rsidP="006D79A8">
            <w:pPr>
              <w:pStyle w:val="Informacin"/>
              <w:jc w:val="center"/>
              <w:rPr>
                <w:color w:val="666666"/>
                <w:lang w:val="es-MX"/>
              </w:rPr>
            </w:pPr>
          </w:p>
        </w:tc>
        <w:tc>
          <w:tcPr>
            <w:tcW w:w="2312" w:type="dxa"/>
            <w:vAlign w:val="center"/>
          </w:tcPr>
          <w:p w14:paraId="714E4ED9" w14:textId="13A5CEFA" w:rsidR="003D1B71" w:rsidRPr="00AC39BA" w:rsidRDefault="003D1B71" w:rsidP="00380FD1">
            <w:pPr>
              <w:pStyle w:val="Informacin"/>
              <w:rPr>
                <w:lang w:val="es-MX"/>
              </w:rPr>
            </w:pPr>
          </w:p>
        </w:tc>
        <w:tc>
          <w:tcPr>
            <w:tcW w:w="423" w:type="dxa"/>
            <w:vMerge/>
          </w:tcPr>
          <w:p w14:paraId="6433D08B" w14:textId="77777777" w:rsidR="003D1B71" w:rsidRPr="00AC39BA" w:rsidRDefault="003D1B71" w:rsidP="00A14C79">
            <w:pPr>
              <w:pStyle w:val="Informacin"/>
              <w:rPr>
                <w:rFonts w:ascii="Times New Roman" w:hAnsi="Times New Roman"/>
                <w:lang w:val="es-MX"/>
              </w:rPr>
            </w:pPr>
          </w:p>
        </w:tc>
        <w:tc>
          <w:tcPr>
            <w:tcW w:w="6607" w:type="dxa"/>
            <w:vMerge/>
          </w:tcPr>
          <w:p w14:paraId="32D44C20" w14:textId="77777777" w:rsidR="003D1B71" w:rsidRPr="00AC39BA" w:rsidRDefault="003D1B71" w:rsidP="005801E5">
            <w:pPr>
              <w:pStyle w:val="Ttulo1"/>
              <w:rPr>
                <w:lang w:val="es-MX"/>
              </w:rPr>
            </w:pPr>
          </w:p>
        </w:tc>
      </w:tr>
      <w:tr w:rsidR="003D1B71" w:rsidRPr="00AC39BA" w14:paraId="76CDFAEF" w14:textId="77777777" w:rsidTr="003D1B71">
        <w:trPr>
          <w:trHeight w:val="2448"/>
        </w:trPr>
        <w:tc>
          <w:tcPr>
            <w:tcW w:w="720" w:type="dxa"/>
          </w:tcPr>
          <w:p w14:paraId="63451847" w14:textId="77777777" w:rsidR="003D1B71" w:rsidRPr="00AC39BA" w:rsidRDefault="003D1B71" w:rsidP="00222466">
            <w:pPr>
              <w:rPr>
                <w:color w:val="0072C7" w:themeColor="accent2"/>
                <w:lang w:val="es-MX"/>
              </w:rPr>
            </w:pPr>
          </w:p>
        </w:tc>
        <w:tc>
          <w:tcPr>
            <w:tcW w:w="2942" w:type="dxa"/>
            <w:gridSpan w:val="2"/>
          </w:tcPr>
          <w:p w14:paraId="6CC14896" w14:textId="77777777" w:rsidR="003D1B71" w:rsidRPr="00AC39BA" w:rsidRDefault="003D1B71" w:rsidP="00222466">
            <w:pPr>
              <w:rPr>
                <w:color w:val="0072C7" w:themeColor="accent2"/>
                <w:lang w:val="es-MX"/>
              </w:rPr>
            </w:pPr>
          </w:p>
        </w:tc>
        <w:tc>
          <w:tcPr>
            <w:tcW w:w="423" w:type="dxa"/>
          </w:tcPr>
          <w:p w14:paraId="4E0A98CE" w14:textId="77777777" w:rsidR="003D1B71" w:rsidRPr="00AC39BA" w:rsidRDefault="003D1B71" w:rsidP="00222466">
            <w:pPr>
              <w:rPr>
                <w:lang w:val="es-MX"/>
              </w:rPr>
            </w:pPr>
          </w:p>
        </w:tc>
        <w:tc>
          <w:tcPr>
            <w:tcW w:w="6607" w:type="dxa"/>
            <w:vMerge/>
          </w:tcPr>
          <w:p w14:paraId="0794E97C" w14:textId="77777777" w:rsidR="003D1B71" w:rsidRPr="00AC39BA" w:rsidRDefault="003D1B71" w:rsidP="00222466">
            <w:pPr>
              <w:rPr>
                <w:lang w:val="es-MX"/>
              </w:rPr>
            </w:pPr>
          </w:p>
        </w:tc>
      </w:tr>
    </w:tbl>
    <w:p w14:paraId="57208833" w14:textId="77777777" w:rsidR="007F5B63" w:rsidRPr="00AC39BA" w:rsidRDefault="007F5B63" w:rsidP="006D79A8">
      <w:pPr>
        <w:pStyle w:val="Textoindependiente"/>
        <w:rPr>
          <w:lang w:val="es-MX"/>
        </w:rPr>
      </w:pPr>
    </w:p>
    <w:sectPr w:rsidR="007F5B63" w:rsidRPr="00AC39BA" w:rsidSect="005E5CE7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F1170B" w14:textId="77777777" w:rsidR="00C44B51" w:rsidRDefault="00C44B51" w:rsidP="00590471">
      <w:r>
        <w:separator/>
      </w:r>
    </w:p>
  </w:endnote>
  <w:endnote w:type="continuationSeparator" w:id="0">
    <w:p w14:paraId="63AE2B24" w14:textId="77777777" w:rsidR="00C44B51" w:rsidRDefault="00C44B5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F6CD0A" w14:textId="77777777" w:rsidR="00C44B51" w:rsidRDefault="00C44B51" w:rsidP="00590471">
      <w:r>
        <w:separator/>
      </w:r>
    </w:p>
  </w:footnote>
  <w:footnote w:type="continuationSeparator" w:id="0">
    <w:p w14:paraId="632CC351" w14:textId="77777777" w:rsidR="00C44B51" w:rsidRDefault="00C44B5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4512A" w14:textId="77777777" w:rsidR="00590471" w:rsidRPr="00AC39BA" w:rsidRDefault="00310F17" w:rsidP="00060042">
    <w:pPr>
      <w:pStyle w:val="Textoindependiente"/>
      <w:rPr>
        <w:lang w:val="es-MX"/>
      </w:rPr>
    </w:pPr>
    <w:r w:rsidRPr="00AC39BA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E4D1373" wp14:editId="1DF01BA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3E60F6" id="Grupo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fBL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1P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5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vYaXu&#10;1sAVIPiMRosLM68hfkh+81LMUPiE1KP/h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2djLFWmWqU5baKkeEih3vgGXjv3VSr+tpORlwFL7djnIKKE8ipatxd+nDiodAb7oG0Pad8&#10;hKoRSk7FfgcqI7wVOG9OEAPdDa8SPLvhVfD0DhVCd0Mt6K67B87tnPgreutaXDNC4WtvLrtTYR3m&#10;xM3RW9cid5ui9l5v3TlQ79FbsT+6FimXPAFr1ffovoEAe6fIAmPrWpVySZaDhcruUai4aaKkawW9&#10;jQDXKk5iRI4uH0OLm+Y5oLJ25SPAtW6MN+Id6W14oT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hfCwmYsFImcYLOqcCE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sDSqWwPCHwNFAkmhzLA0pFNDCRqBzL&#10;w+RYHlAqooGJROVYHibH8lCOJQRWLyjH8jA5lgeUSm0Dk2N5KMcSAq8KikSTY3koxxICTwNFosmx&#10;PJRjCYGngSLR5FgeyrGEwNJAOZaHybE8lGMJgaeBItHkWB7KsYTA00CRaHIsD+VYQuBpoEg0OZaH&#10;ciwh8DRQJJocy0M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KBUCssTAk8DRaLJsTygVEQDE4nKsTxMjuUBpSIamEhUjuVhciwP5VhCYPWCciwPk2N5QKnU&#10;NjA5lodyLCHwqqBINDmWh3IsIfA0UCSaHMtDOZYQeBooEk2O5aEcSwgsDZRjeZgcy0M5lhB4GigS&#10;TY7loRxLCDwNFIkmx/JQjiUEngaKRJNjeSjHEgJPA0WiybE8lGMJgaPBUzmWEHgZ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hFXfv/jKBgCb&#10;3yYADgAAAAAAAAAAAAAAAAAuAgAAZHJzL2Uyb0RvYy54bWxQSwECLQAUAAYACAAAACEAURLqK+IA&#10;AAAOAQAADwAAAAAAAAAAAAAAAABSzQYAZHJzL2Rvd25yZXYueG1sUEsFBgAAAAAEAAQA8wAAAGHO&#10;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AC39BA">
      <w:rPr>
        <w:noProof/>
        <w:lang w:val="es-MX" w:bidi="es-MX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AA45EA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EE88150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B62AB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CBAD11A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B9A898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254355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4C61992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8DADDC0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463C6C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60DC0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37777D26"/>
    <w:multiLevelType w:val="hybridMultilevel"/>
    <w:tmpl w:val="024695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3C665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F0774B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78589129">
    <w:abstractNumId w:val="10"/>
  </w:num>
  <w:num w:numId="2" w16cid:durableId="1686902795">
    <w:abstractNumId w:val="11"/>
  </w:num>
  <w:num w:numId="3" w16cid:durableId="1317345040">
    <w:abstractNumId w:val="9"/>
  </w:num>
  <w:num w:numId="4" w16cid:durableId="1163161111">
    <w:abstractNumId w:val="14"/>
  </w:num>
  <w:num w:numId="5" w16cid:durableId="1762799629">
    <w:abstractNumId w:val="15"/>
  </w:num>
  <w:num w:numId="6" w16cid:durableId="1419252161">
    <w:abstractNumId w:val="8"/>
  </w:num>
  <w:num w:numId="7" w16cid:durableId="1438212612">
    <w:abstractNumId w:val="3"/>
  </w:num>
  <w:num w:numId="8" w16cid:durableId="2061829549">
    <w:abstractNumId w:val="2"/>
  </w:num>
  <w:num w:numId="9" w16cid:durableId="1318073126">
    <w:abstractNumId w:val="1"/>
  </w:num>
  <w:num w:numId="10" w16cid:durableId="77406301">
    <w:abstractNumId w:val="0"/>
  </w:num>
  <w:num w:numId="11" w16cid:durableId="838010767">
    <w:abstractNumId w:val="7"/>
  </w:num>
  <w:num w:numId="12" w16cid:durableId="1429421546">
    <w:abstractNumId w:val="6"/>
  </w:num>
  <w:num w:numId="13" w16cid:durableId="958099930">
    <w:abstractNumId w:val="5"/>
  </w:num>
  <w:num w:numId="14" w16cid:durableId="878007823">
    <w:abstractNumId w:val="4"/>
  </w:num>
  <w:num w:numId="15" w16cid:durableId="128282394">
    <w:abstractNumId w:val="12"/>
  </w:num>
  <w:num w:numId="16" w16cid:durableId="164203317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savePreviewPicture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A07"/>
    <w:rsid w:val="00060042"/>
    <w:rsid w:val="0008685D"/>
    <w:rsid w:val="00090860"/>
    <w:rsid w:val="000A7CF8"/>
    <w:rsid w:val="00112FD7"/>
    <w:rsid w:val="00134185"/>
    <w:rsid w:val="00150ABD"/>
    <w:rsid w:val="001803A6"/>
    <w:rsid w:val="001946FC"/>
    <w:rsid w:val="00222466"/>
    <w:rsid w:val="00247254"/>
    <w:rsid w:val="0024753C"/>
    <w:rsid w:val="00276026"/>
    <w:rsid w:val="0029270B"/>
    <w:rsid w:val="002B4549"/>
    <w:rsid w:val="00310DCE"/>
    <w:rsid w:val="00310F17"/>
    <w:rsid w:val="00322A46"/>
    <w:rsid w:val="003326CB"/>
    <w:rsid w:val="00353B60"/>
    <w:rsid w:val="00355338"/>
    <w:rsid w:val="0036333D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D01FA"/>
    <w:rsid w:val="005E5CE7"/>
    <w:rsid w:val="00653E17"/>
    <w:rsid w:val="00676A58"/>
    <w:rsid w:val="0068538F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16A07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39BA"/>
    <w:rsid w:val="00AC6C7E"/>
    <w:rsid w:val="00B4158A"/>
    <w:rsid w:val="00B6466C"/>
    <w:rsid w:val="00BB1B5D"/>
    <w:rsid w:val="00BC22C7"/>
    <w:rsid w:val="00BD195A"/>
    <w:rsid w:val="00C07240"/>
    <w:rsid w:val="00C14078"/>
    <w:rsid w:val="00C44B51"/>
    <w:rsid w:val="00CE1E3D"/>
    <w:rsid w:val="00D053FA"/>
    <w:rsid w:val="00D4716A"/>
    <w:rsid w:val="00DC20A9"/>
    <w:rsid w:val="00DC3F0A"/>
    <w:rsid w:val="00E26AED"/>
    <w:rsid w:val="00E46525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F71E5EA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AC39BA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29270B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29270B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270B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270B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9270B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9270B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9270B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9270B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9270B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29270B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29270B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29270B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29270B"/>
    <w:pPr>
      <w:numPr>
        <w:numId w:val="2"/>
      </w:numPr>
      <w:spacing w:after="120"/>
    </w:pPr>
    <w:rPr>
      <w:szCs w:val="24"/>
    </w:rPr>
  </w:style>
  <w:style w:type="paragraph" w:customStyle="1" w:styleId="Prrafodetabla">
    <w:name w:val="Párrafo de tabla"/>
    <w:basedOn w:val="Normal"/>
    <w:uiPriority w:val="1"/>
    <w:semiHidden/>
    <w:rsid w:val="0029270B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29270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9270B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29270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9270B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2927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29270B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29270B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29270B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29270B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29270B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29270B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29270B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29270B"/>
    <w:rPr>
      <w:rFonts w:ascii="Calibri" w:hAnsi="Calibri" w:cs="Calibri"/>
    </w:rPr>
  </w:style>
  <w:style w:type="paragraph" w:styleId="Sinespaciado">
    <w:name w:val="No Spacing"/>
    <w:uiPriority w:val="1"/>
    <w:rsid w:val="0029270B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29270B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29270B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29270B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29270B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29270B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29270B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29270B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29270B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29270B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29270B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29270B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29270B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29270B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29270B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29270B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29270B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29270B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9270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9270B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29270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29270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29270B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29270B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29270B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29270B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29270B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29270B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29270B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29270B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29270B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29270B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29270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29270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29270B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29270B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29270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29270B"/>
  </w:style>
  <w:style w:type="character" w:styleId="Ttulodellibro">
    <w:name w:val="Book Title"/>
    <w:basedOn w:val="Fuentedeprrafopredeter"/>
    <w:uiPriority w:val="33"/>
    <w:semiHidden/>
    <w:rsid w:val="0029270B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29270B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2927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29270B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29270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29270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29270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29270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29270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29270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29270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29270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29270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29270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29270B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29270B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29270B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29270B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29270B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29270B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29270B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29270B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29270B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29270B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29270B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29270B"/>
  </w:style>
  <w:style w:type="paragraph" w:styleId="Textomacro">
    <w:name w:val="macro"/>
    <w:link w:val="TextomacroCar"/>
    <w:uiPriority w:val="99"/>
    <w:semiHidden/>
    <w:unhideWhenUsed/>
    <w:rsid w:val="0029270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29270B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29270B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29270B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29270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29270B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29270B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29270B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29270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29270B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29270B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29270B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29270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9270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9270B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927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9270B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29270B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270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270B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29270B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29270B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29270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29270B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270B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9270B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9270B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9270B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9270B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9270B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9270B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29270B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29270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29270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29270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29270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29270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29270B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29270B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29270B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29270B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9270B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29270B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29270B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29270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29270B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29270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29270B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29270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29270B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29270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29270B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29270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29270B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29270B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29270B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29270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29270B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29270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29270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29270B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29270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29270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29270B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29270B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29270B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29270B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29270B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29270B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29270B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29270B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29270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29270B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29270B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29270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29270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29270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29270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29270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29270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29270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29270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29270B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29270B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29270B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29270B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29270B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29270B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">
    <w:name w:val="E-mail Signature"/>
    <w:basedOn w:val="Normal"/>
    <w:link w:val="FirmadecorreoCar"/>
    <w:uiPriority w:val="99"/>
    <w:semiHidden/>
    <w:unhideWhenUsed/>
    <w:rsid w:val="0029270B"/>
  </w:style>
  <w:style w:type="character" w:customStyle="1" w:styleId="FirmadecorreoCar">
    <w:name w:val="Firma de correo Car"/>
    <w:basedOn w:val="Fuentedeprrafopredeter"/>
    <w:link w:val="Firmadecorreo"/>
    <w:uiPriority w:val="99"/>
    <w:semiHidden/>
    <w:rsid w:val="0029270B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29270B"/>
  </w:style>
  <w:style w:type="character" w:customStyle="1" w:styleId="SaludoCar">
    <w:name w:val="Saludo Car"/>
    <w:basedOn w:val="Fuentedeprrafopredeter"/>
    <w:link w:val="Saludo"/>
    <w:uiPriority w:val="99"/>
    <w:semiHidden/>
    <w:rsid w:val="0029270B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29270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29270B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29270B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29270B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29270B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29270B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29270B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29270B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29270B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29270B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29270B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29270B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29270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29270B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29270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29270B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29270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29270B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29270B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29270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29270B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29270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29270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29270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29270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29270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29270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29270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29270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29270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29270B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29270B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29270B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29270B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29270B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29270B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29270B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29270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9270B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29270B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29270B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29270B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29270B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29270B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9270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ami\AppData\Roaming\Microsoft\Templates\Curr&#237;culum%20v&#237;tae%20de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77ABD3A051D4BA99CE4850C974B3D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08E927-4A08-4DD2-AE4D-431570FC92AD}"/>
      </w:docPartPr>
      <w:docPartBody>
        <w:p w:rsidR="00000000" w:rsidRDefault="00000000">
          <w:pPr>
            <w:pStyle w:val="E77ABD3A051D4BA99CE4850C974B3DD0"/>
          </w:pPr>
          <w:r w:rsidRPr="00D4716A">
            <w:rPr>
              <w:rFonts w:asciiTheme="majorHAnsi" w:hAnsiTheme="majorHAnsi" w:cs="Calibri"/>
              <w:lang w:bidi="es-MX"/>
            </w:rPr>
            <w:t>Experiencia</w:t>
          </w:r>
        </w:p>
      </w:docPartBody>
    </w:docPart>
    <w:docPart>
      <w:docPartPr>
        <w:name w:val="604B125FE64E429E9133F4C6871644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126748-C33D-4EFC-92C2-5722A954FD89}"/>
      </w:docPartPr>
      <w:docPartBody>
        <w:p w:rsidR="00000000" w:rsidRDefault="00000000">
          <w:pPr>
            <w:pStyle w:val="604B125FE64E429E9133F4C68716443E"/>
          </w:pPr>
          <w:r w:rsidRPr="00D4716A">
            <w:rPr>
              <w:rFonts w:asciiTheme="majorHAnsi" w:hAnsiTheme="majorHAnsi" w:cs="Calibri"/>
              <w:lang w:bidi="es-MX"/>
            </w:rPr>
            <w:t>Educación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BEA"/>
    <w:rsid w:val="003C4D8A"/>
    <w:rsid w:val="005C6BEA"/>
    <w:rsid w:val="00DC2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9A1257289EE499EAE4AE5852BC1C61F">
    <w:name w:val="09A1257289EE499EAE4AE5852BC1C61F"/>
  </w:style>
  <w:style w:type="paragraph" w:customStyle="1" w:styleId="5AF03051DED64332B57F7058FAAEBF74">
    <w:name w:val="5AF03051DED64332B57F7058FAAEBF74"/>
  </w:style>
  <w:style w:type="paragraph" w:customStyle="1" w:styleId="E77ABD3A051D4BA99CE4850C974B3DD0">
    <w:name w:val="E77ABD3A051D4BA99CE4850C974B3DD0"/>
  </w:style>
  <w:style w:type="paragraph" w:customStyle="1" w:styleId="C1754876719A45CCB448ECC903496949">
    <w:name w:val="C1754876719A45CCB448ECC903496949"/>
  </w:style>
  <w:style w:type="paragraph" w:customStyle="1" w:styleId="9D963D5C714A41AFB56E42E17E579FE5">
    <w:name w:val="9D963D5C714A41AFB56E42E17E579FE5"/>
  </w:style>
  <w:style w:type="paragraph" w:customStyle="1" w:styleId="50B0AAB1C34143DDAB1AF3932293805D">
    <w:name w:val="50B0AAB1C34143DDAB1AF3932293805D"/>
  </w:style>
  <w:style w:type="paragraph" w:customStyle="1" w:styleId="26A3E5FF841448F092E70B511EB44121">
    <w:name w:val="26A3E5FF841448F092E70B511EB44121"/>
  </w:style>
  <w:style w:type="paragraph" w:customStyle="1" w:styleId="E2BB7F012B62414E92415C0AAD2B7C7E">
    <w:name w:val="E2BB7F012B62414E92415C0AAD2B7C7E"/>
  </w:style>
  <w:style w:type="paragraph" w:customStyle="1" w:styleId="F4890B542CA248128D81D7AFF0CB17B8">
    <w:name w:val="F4890B542CA248128D81D7AFF0CB17B8"/>
  </w:style>
  <w:style w:type="paragraph" w:customStyle="1" w:styleId="1ABBF57AA05F4305A28F50D4FEB78DF4">
    <w:name w:val="1ABBF57AA05F4305A28F50D4FEB78DF4"/>
  </w:style>
  <w:style w:type="paragraph" w:customStyle="1" w:styleId="7AD75F623371448882AA09C906C47644">
    <w:name w:val="7AD75F623371448882AA09C906C47644"/>
  </w:style>
  <w:style w:type="paragraph" w:customStyle="1" w:styleId="9A6A0660B9184D17B382023E9B612676">
    <w:name w:val="9A6A0660B9184D17B382023E9B612676"/>
  </w:style>
  <w:style w:type="paragraph" w:customStyle="1" w:styleId="4265D58A9004417FA66D789E9A10507A">
    <w:name w:val="4265D58A9004417FA66D789E9A10507A"/>
  </w:style>
  <w:style w:type="paragraph" w:customStyle="1" w:styleId="DA08FE059F174DF09744FC19DBC634BD">
    <w:name w:val="DA08FE059F174DF09744FC19DBC634BD"/>
  </w:style>
  <w:style w:type="paragraph" w:customStyle="1" w:styleId="69E45304EC6242C4891001797E7986A6">
    <w:name w:val="69E45304EC6242C4891001797E7986A6"/>
  </w:style>
  <w:style w:type="paragraph" w:customStyle="1" w:styleId="47F1C1875A3943538EC133DA7307B7F6">
    <w:name w:val="47F1C1875A3943538EC133DA7307B7F6"/>
  </w:style>
  <w:style w:type="paragraph" w:customStyle="1" w:styleId="D2641ECECDDC4AA9A0A3EF7338A569CF">
    <w:name w:val="D2641ECECDDC4AA9A0A3EF7338A569CF"/>
  </w:style>
  <w:style w:type="paragraph" w:customStyle="1" w:styleId="83498DCED7044723A16CC8D48A319FA7">
    <w:name w:val="83498DCED7044723A16CC8D48A319FA7"/>
  </w:style>
  <w:style w:type="paragraph" w:customStyle="1" w:styleId="1BFA7B841B8743B9B39891DC5EC245ED">
    <w:name w:val="1BFA7B841B8743B9B39891DC5EC245ED"/>
  </w:style>
  <w:style w:type="paragraph" w:customStyle="1" w:styleId="604B125FE64E429E9133F4C68716443E">
    <w:name w:val="604B125FE64E429E9133F4C68716443E"/>
  </w:style>
  <w:style w:type="paragraph" w:customStyle="1" w:styleId="EF9B06794DF24C238E4B37ED469EA571">
    <w:name w:val="EF9B06794DF24C238E4B37ED469EA571"/>
  </w:style>
  <w:style w:type="paragraph" w:customStyle="1" w:styleId="DD2FBB34082B4C39A8B64E3E1492BB7C">
    <w:name w:val="DD2FBB34082B4C39A8B64E3E1492BB7C"/>
  </w:style>
  <w:style w:type="paragraph" w:customStyle="1" w:styleId="F8286DEE232F4DD3A7DDD25B76769477">
    <w:name w:val="F8286DEE232F4DD3A7DDD25B76769477"/>
  </w:style>
  <w:style w:type="paragraph" w:customStyle="1" w:styleId="7BCD6C26FBF7452B9AA27E003505017A">
    <w:name w:val="7BCD6C26FBF7452B9AA27E003505017A"/>
  </w:style>
  <w:style w:type="paragraph" w:customStyle="1" w:styleId="42E8807530404A36A0CCAF6F6289BEDB">
    <w:name w:val="42E8807530404A36A0CCAF6F6289BEDB"/>
  </w:style>
  <w:style w:type="paragraph" w:customStyle="1" w:styleId="1C8383E26BC0401C8FD4926981617937">
    <w:name w:val="1C8383E26BC0401C8FD4926981617937"/>
  </w:style>
  <w:style w:type="paragraph" w:customStyle="1" w:styleId="10761B60E452469889E3AAA0A91B2DE1">
    <w:name w:val="10761B60E452469889E3AAA0A91B2DE1"/>
  </w:style>
  <w:style w:type="paragraph" w:customStyle="1" w:styleId="8178B181EE264F4FBA9F243CE138079A">
    <w:name w:val="8178B181EE264F4FBA9F243CE138079A"/>
  </w:style>
  <w:style w:type="paragraph" w:customStyle="1" w:styleId="9A98918C48D84736886A6EC53B60C81E">
    <w:name w:val="9A98918C48D84736886A6EC53B60C81E"/>
  </w:style>
  <w:style w:type="paragraph" w:customStyle="1" w:styleId="C07B278932084F329041944AA99E2B49">
    <w:name w:val="C07B278932084F329041944AA99E2B49"/>
  </w:style>
  <w:style w:type="paragraph" w:customStyle="1" w:styleId="318F0CB1E6284540A2BC65486240F649">
    <w:name w:val="318F0CB1E6284540A2BC65486240F649"/>
  </w:style>
  <w:style w:type="paragraph" w:customStyle="1" w:styleId="7EDFDDEB76674459B7BD374D286250A4">
    <w:name w:val="7EDFDDEB76674459B7BD374D286250A4"/>
  </w:style>
  <w:style w:type="paragraph" w:customStyle="1" w:styleId="EF89D233052F41B69B4C30492132A342">
    <w:name w:val="EF89D233052F41B69B4C30492132A342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9996187461314250BA3E99ACDB35FA46">
    <w:name w:val="9996187461314250BA3E99ACDB35FA46"/>
  </w:style>
  <w:style w:type="paragraph" w:customStyle="1" w:styleId="4633B5A914CC4D70B086F0BF353AB1B1">
    <w:name w:val="4633B5A914CC4D70B086F0BF353AB1B1"/>
    <w:rsid w:val="005C6BEA"/>
  </w:style>
  <w:style w:type="paragraph" w:customStyle="1" w:styleId="D14793D6EFB84023A50A11B849734FC6">
    <w:name w:val="D14793D6EFB84023A50A11B849734FC6"/>
    <w:rsid w:val="005C6B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de esferas azules</Template>
  <TotalTime>0</TotalTime>
  <Pages>1</Pages>
  <Words>263</Words>
  <Characters>1450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2025-09-09T03:54:00Z</dcterms:created>
  <dcterms:modified xsi:type="dcterms:W3CDTF">2025-09-09T03:54:00Z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